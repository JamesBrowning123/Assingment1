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32A0B" w:rsidRDefault="00E24383" w:rsidP="003C1CD8">
      <w:bookmarkStart w:id="0" w:name="_GoBack"/>
      <w:bookmarkEnd w:id="0"/>
      <w:r>
        <w:rPr>
          <w:rFonts w:ascii="Times New Roman" w:hAnsi="Times New Roman"/>
          <w:noProof/>
          <w:color w:val="auto"/>
          <w:kern w:val="0"/>
          <w:sz w:val="24"/>
          <w:szCs w:val="24"/>
          <w:lang w:val="en-AU" w:eastAsia="en-AU"/>
        </w:rPr>
        <mc:AlternateContent>
          <mc:Choice Requires="wps">
            <w:drawing>
              <wp:anchor distT="36576" distB="36576" distL="36576" distR="36576" simplePos="0" relativeHeight="251661312" behindDoc="0" locked="0" layoutInCell="0" allowOverlap="1">
                <wp:simplePos x="0" y="0"/>
                <wp:positionH relativeFrom="page">
                  <wp:align>center</wp:align>
                </wp:positionH>
                <wp:positionV relativeFrom="page">
                  <wp:align>center</wp:align>
                </wp:positionV>
                <wp:extent cx="5890260" cy="8298180"/>
                <wp:effectExtent l="0" t="3810" r="0" b="3810"/>
                <wp:wrapNone/>
                <wp:docPr id="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90260" cy="82981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algn="in">
                              <a:solidFill>
                                <a:schemeClr val="dk1">
                                  <a:lumMod val="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2002BF" w:rsidRDefault="00972AF8" w:rsidP="0063354F">
                            <w:pPr>
                              <w:pStyle w:val="Heading1"/>
                              <w:ind w:left="360"/>
                            </w:pPr>
                            <w:r>
                              <w:t>Snack</w:t>
                            </w:r>
                            <w:r w:rsidR="00062E5B">
                              <w:t xml:space="preserve"> M</w:t>
                            </w:r>
                            <w:r w:rsidR="002002BF">
                              <w:t>enu</w:t>
                            </w:r>
                          </w:p>
                          <w:p w:rsidR="00062E5B" w:rsidRPr="0063354F" w:rsidRDefault="008E17D1" w:rsidP="008E17D1">
                            <w:pPr>
                              <w:jc w:val="center"/>
                              <w:rPr>
                                <w:b/>
                                <w:color w:val="E07B7B" w:themeColor="accent3" w:themeTint="99"/>
                                <w:sz w:val="26"/>
                                <w:szCs w:val="26"/>
                                <w:u w:val="single"/>
                              </w:rPr>
                            </w:pPr>
                            <w:r w:rsidRPr="0063354F">
                              <w:rPr>
                                <w:b/>
                                <w:color w:val="E07B7B" w:themeColor="accent3" w:themeTint="99"/>
                                <w:sz w:val="26"/>
                                <w:szCs w:val="26"/>
                                <w:u w:val="single"/>
                              </w:rPr>
                              <w:t>Happy Hour Every Day 6-7pm - All Drinks 50% Off the Marked Price</w:t>
                            </w:r>
                          </w:p>
                          <w:p w:rsidR="002002BF" w:rsidRDefault="00972AF8" w:rsidP="002002BF">
                            <w:pPr>
                              <w:pStyle w:val="Heading2"/>
                            </w:pPr>
                            <w:r>
                              <w:t>Basket of Chips</w:t>
                            </w:r>
                          </w:p>
                          <w:p w:rsidR="00B835D2" w:rsidRDefault="00B835D2" w:rsidP="00062E5B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</w:pPr>
                            <w:r>
                              <w:t>French Fries</w:t>
                            </w:r>
                            <w:r w:rsidR="00062E5B"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 w:rsidR="00062E5B">
                              <w:tab/>
                              <w:t xml:space="preserve">$5.00   </w:t>
                            </w:r>
                          </w:p>
                          <w:p w:rsidR="00062E5B" w:rsidRDefault="00B835D2" w:rsidP="00062E5B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</w:pPr>
                            <w:r>
                              <w:t>French Fries with Gravy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 xml:space="preserve">$5.50 </w:t>
                            </w:r>
                            <w:r w:rsidR="00062E5B">
                              <w:tab/>
                            </w:r>
                            <w:r w:rsidR="00062E5B">
                              <w:tab/>
                            </w:r>
                          </w:p>
                          <w:p w:rsidR="00062E5B" w:rsidRDefault="00B835D2" w:rsidP="00062E5B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</w:pPr>
                            <w:r>
                              <w:t>Wedges with Chili Sauce &amp; Sour Cream</w:t>
                            </w:r>
                            <w:r>
                              <w:tab/>
                              <w:t xml:space="preserve"> </w:t>
                            </w:r>
                            <w:r w:rsidR="00062E5B">
                              <w:tab/>
                            </w:r>
                            <w:r w:rsidR="00062E5B">
                              <w:tab/>
                              <w:t>$6.00</w:t>
                            </w:r>
                          </w:p>
                          <w:p w:rsidR="002002BF" w:rsidRDefault="00B835D2" w:rsidP="002002BF">
                            <w:pPr>
                              <w:pStyle w:val="Heading2"/>
                            </w:pPr>
                            <w:r>
                              <w:t>Seafood</w:t>
                            </w:r>
                            <w:r w:rsidR="008E17D1" w:rsidRPr="008E17D1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="008E17D1">
                              <w:rPr>
                                <w:sz w:val="16"/>
                                <w:szCs w:val="16"/>
                              </w:rPr>
                              <w:t xml:space="preserve">                                                                                                                                                   </w:t>
                            </w:r>
                            <w:r w:rsidR="008E17D1" w:rsidRPr="008E17D1">
                              <w:rPr>
                                <w:rFonts w:asciiTheme="minorHAnsi" w:eastAsia="Times New Roman" w:hAnsiTheme="minorHAnsi" w:cs="Times New Roman"/>
                                <w:bCs w:val="0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="008E17D1">
                              <w:rPr>
                                <w:sz w:val="16"/>
                                <w:szCs w:val="16"/>
                              </w:rPr>
                              <w:tab/>
                            </w:r>
                          </w:p>
                          <w:p w:rsidR="009C16EE" w:rsidRDefault="00B835D2" w:rsidP="00062E5B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</w:pPr>
                            <w:r>
                              <w:t xml:space="preserve">Calamari Rings with French Fries and Aloe Dressing </w:t>
                            </w:r>
                            <w:r w:rsidR="00021BAD">
                              <w:tab/>
                              <w:t>$8.00</w:t>
                            </w:r>
                          </w:p>
                          <w:p w:rsidR="00062E5B" w:rsidRDefault="009C16EE" w:rsidP="00021BAD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</w:pPr>
                            <w:r>
                              <w:t xml:space="preserve">Seafood </w:t>
                            </w:r>
                            <w:r w:rsidR="00021BAD" w:rsidRPr="00021BAD">
                              <w:t xml:space="preserve">Caesar </w:t>
                            </w:r>
                            <w:r w:rsidR="00021BAD">
                              <w:t>S</w:t>
                            </w:r>
                            <w:r w:rsidR="00021BAD" w:rsidRPr="00021BAD">
                              <w:t>alad</w:t>
                            </w:r>
                            <w:r w:rsidR="00021BAD">
                              <w:tab/>
                            </w:r>
                            <w:r w:rsidR="00021BAD">
                              <w:tab/>
                            </w:r>
                            <w:r w:rsidR="00021BAD">
                              <w:tab/>
                            </w:r>
                            <w:r w:rsidR="00021BAD">
                              <w:tab/>
                            </w:r>
                            <w:r w:rsidR="00B835D2">
                              <w:tab/>
                              <w:t>$</w:t>
                            </w:r>
                            <w:r w:rsidR="00021BAD">
                              <w:t>10</w:t>
                            </w:r>
                            <w:r w:rsidR="004860B5">
                              <w:t>.00</w:t>
                            </w:r>
                          </w:p>
                          <w:p w:rsidR="00062E5B" w:rsidRDefault="004860B5" w:rsidP="00062E5B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</w:pPr>
                            <w:r>
                              <w:t>Fish and Chips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$11.00</w:t>
                            </w:r>
                          </w:p>
                          <w:p w:rsidR="004860B5" w:rsidRDefault="004860B5" w:rsidP="002002BF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</w:pPr>
                            <w:r>
                              <w:t>Barramundi</w:t>
                            </w:r>
                            <w:r w:rsidR="009C16EE">
                              <w:tab/>
                            </w:r>
                            <w:r w:rsidR="009C16EE">
                              <w:tab/>
                            </w:r>
                            <w:r w:rsidR="009C16EE"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$22.00</w:t>
                            </w:r>
                          </w:p>
                          <w:p w:rsidR="004860B5" w:rsidRDefault="004860B5" w:rsidP="002002BF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</w:pPr>
                            <w:r>
                              <w:t xml:space="preserve">Creamy Garlic </w:t>
                            </w:r>
                            <w:r w:rsidR="009C16EE">
                              <w:t>Prawns with</w:t>
                            </w:r>
                            <w:r>
                              <w:t xml:space="preserve"> Rice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$22.00</w:t>
                            </w:r>
                          </w:p>
                          <w:p w:rsidR="002002BF" w:rsidRDefault="004860B5" w:rsidP="002002BF">
                            <w:pPr>
                              <w:pStyle w:val="Heading2"/>
                            </w:pPr>
                            <w:r>
                              <w:t>Meat</w:t>
                            </w:r>
                          </w:p>
                          <w:p w:rsidR="002002BF" w:rsidRDefault="004860B5" w:rsidP="0085784B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</w:pPr>
                            <w:r>
                              <w:t>Chicken Kiev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$</w:t>
                            </w:r>
                            <w:r w:rsidR="0085784B">
                              <w:t>11.00</w:t>
                            </w:r>
                          </w:p>
                          <w:p w:rsidR="0085784B" w:rsidRDefault="004860B5" w:rsidP="00E24383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</w:pPr>
                            <w:r>
                              <w:t xml:space="preserve">Chicken Stir Fry with Vegetables 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 w:rsidR="0085784B">
                              <w:t>$11.50</w:t>
                            </w:r>
                          </w:p>
                          <w:p w:rsidR="00D42E04" w:rsidRPr="00D42E04" w:rsidRDefault="004860B5" w:rsidP="000B4950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</w:pPr>
                            <w:r>
                              <w:t>BBQ Pork Ribs</w:t>
                            </w:r>
                            <w:r w:rsidR="009C16EE">
                              <w:t xml:space="preserve"> with French Fries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 w:rsidR="00D42E04" w:rsidRPr="00D42E04">
                              <w:t>$1</w:t>
                            </w:r>
                            <w:r>
                              <w:t>2</w:t>
                            </w:r>
                            <w:r w:rsidR="00D42E04" w:rsidRPr="00D42E04">
                              <w:t>.50</w:t>
                            </w:r>
                          </w:p>
                          <w:p w:rsidR="00D42E04" w:rsidRDefault="009C16EE" w:rsidP="00D42E04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</w:pPr>
                            <w:r>
                              <w:t xml:space="preserve">Grilled Porterhouse Steak </w:t>
                            </w:r>
                            <w:r w:rsidRPr="009C16EE">
                              <w:rPr>
                                <w:sz w:val="16"/>
                                <w:szCs w:val="16"/>
                              </w:rPr>
                              <w:t>(250gms)</w:t>
                            </w:r>
                            <w:r>
                              <w:t xml:space="preserve"> with Mushroom Sauce</w:t>
                            </w:r>
                            <w:r w:rsidR="00D42E04">
                              <w:rPr>
                                <w:sz w:val="16"/>
                                <w:szCs w:val="16"/>
                              </w:rPr>
                              <w:tab/>
                            </w:r>
                            <w:r w:rsidR="00D42E04" w:rsidRPr="00D42E04">
                              <w:t>$</w:t>
                            </w:r>
                            <w:r>
                              <w:t>20.00</w:t>
                            </w:r>
                          </w:p>
                          <w:p w:rsidR="00D42E04" w:rsidRDefault="009C16EE" w:rsidP="009C16EE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</w:pPr>
                            <w:r>
                              <w:t xml:space="preserve">Grilled T Bone Steak </w:t>
                            </w:r>
                            <w:r w:rsidRPr="009C16EE">
                              <w:rPr>
                                <w:sz w:val="16"/>
                                <w:szCs w:val="16"/>
                              </w:rPr>
                              <w:t>(250gms)</w:t>
                            </w:r>
                            <w:r>
                              <w:t xml:space="preserve"> with Dijon Mustard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 w:rsidR="00D42E04" w:rsidRPr="00D42E04">
                              <w:t>$</w:t>
                            </w:r>
                            <w:r>
                              <w:t>21.00</w:t>
                            </w:r>
                          </w:p>
                          <w:p w:rsidR="00D42E04" w:rsidRPr="00D42E04" w:rsidRDefault="009C16EE" w:rsidP="00D42E04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</w:pPr>
                            <w:r>
                              <w:t xml:space="preserve">Fillet Steak </w:t>
                            </w:r>
                            <w:r w:rsidRPr="009C16EE">
                              <w:rPr>
                                <w:sz w:val="16"/>
                                <w:szCs w:val="16"/>
                              </w:rPr>
                              <w:t>(200gms)</w:t>
                            </w:r>
                            <w:r>
                              <w:t xml:space="preserve"> with Red Wine Sauce</w:t>
                            </w:r>
                            <w:r w:rsidR="00D42E04" w:rsidRPr="00D42E04"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 w:rsidR="00D42E04" w:rsidRPr="00D42E04">
                              <w:t>$</w:t>
                            </w:r>
                            <w:r>
                              <w:t>25</w:t>
                            </w:r>
                            <w:r w:rsidR="00D42E04" w:rsidRPr="00D42E04">
                              <w:t>.00</w:t>
                            </w:r>
                          </w:p>
                          <w:p w:rsidR="0063354F" w:rsidRDefault="00021BAD" w:rsidP="00021BAD">
                            <w:pPr>
                              <w:pStyle w:val="Heading2"/>
                              <w:spacing w:line="240" w:lineRule="auto"/>
                              <w:ind w:left="360" w:hanging="360"/>
                            </w:pPr>
                            <w:r>
                              <w:t>Side Dishes</w:t>
                            </w:r>
                          </w:p>
                          <w:p w:rsidR="003C1CD8" w:rsidRDefault="00021BAD" w:rsidP="0063354F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</w:pPr>
                            <w:r>
                              <w:t>French Fries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 w:rsidR="0063354F">
                              <w:t xml:space="preserve"> </w:t>
                            </w:r>
                            <w:r w:rsidR="0063354F">
                              <w:tab/>
                            </w:r>
                            <w:r w:rsidR="0063354F">
                              <w:tab/>
                            </w:r>
                            <w:r w:rsidR="0063354F">
                              <w:tab/>
                              <w:t>$</w:t>
                            </w:r>
                            <w:r>
                              <w:t>5</w:t>
                            </w:r>
                            <w:r w:rsidR="0063354F">
                              <w:t>.00</w:t>
                            </w:r>
                          </w:p>
                          <w:p w:rsidR="0063354F" w:rsidRDefault="00021BAD" w:rsidP="0063354F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</w:pPr>
                            <w:r>
                              <w:t>Stir Fry Vegetables</w:t>
                            </w:r>
                            <w:r w:rsidR="0063354F">
                              <w:tab/>
                            </w:r>
                            <w:r w:rsidR="0063354F"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 w:rsidR="0063354F">
                              <w:tab/>
                              <w:t>$</w:t>
                            </w:r>
                            <w:r>
                              <w:t>5.50</w:t>
                            </w:r>
                          </w:p>
                          <w:p w:rsidR="00021BAD" w:rsidRDefault="00021BAD" w:rsidP="0063354F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</w:pPr>
                            <w:r>
                              <w:t>Steamed Vegetables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$5.50</w:t>
                            </w:r>
                          </w:p>
                          <w:p w:rsidR="00021BAD" w:rsidRPr="00021BAD" w:rsidRDefault="00021BAD" w:rsidP="00021BAD">
                            <w:pPr>
                              <w:rPr>
                                <w:rFonts w:asciiTheme="majorHAnsi" w:eastAsiaTheme="majorEastAsia" w:hAnsiTheme="majorHAnsi" w:cstheme="majorBidi"/>
                                <w:b/>
                                <w:bCs/>
                                <w:color w:val="C48B01" w:themeColor="accent2" w:themeShade="BF"/>
                                <w:sz w:val="28"/>
                                <w:szCs w:val="26"/>
                              </w:rPr>
                            </w:pPr>
                            <w:r w:rsidRPr="00021BAD">
                              <w:rPr>
                                <w:rFonts w:asciiTheme="majorHAnsi" w:eastAsiaTheme="majorEastAsia" w:hAnsiTheme="majorHAnsi" w:cstheme="majorBidi"/>
                                <w:b/>
                                <w:bCs/>
                                <w:color w:val="C48B01" w:themeColor="accent2" w:themeShade="BF"/>
                                <w:sz w:val="28"/>
                                <w:szCs w:val="26"/>
                              </w:rPr>
                              <w:t>Desert</w:t>
                            </w:r>
                          </w:p>
                          <w:p w:rsidR="00000000" w:rsidRDefault="00021BAD" w:rsidP="00021BAD">
                            <w:pPr>
                              <w:pStyle w:val="ListParagraph"/>
                              <w:numPr>
                                <w:ilvl w:val="0"/>
                                <w:numId w:val="6"/>
                              </w:numPr>
                            </w:pPr>
                            <w:r>
                              <w:t>Ice Cream – Vanilla, Strawberry or Chocolate</w:t>
                            </w:r>
                            <w:r>
                              <w:tab/>
                            </w:r>
                            <w:r>
                              <w:tab/>
                              <w:t>$7.00</w:t>
                            </w:r>
                          </w:p>
                          <w:p w:rsidR="00021BAD" w:rsidRDefault="00021BAD" w:rsidP="00021BAD">
                            <w:pPr>
                              <w:pStyle w:val="ListParagraph"/>
                              <w:numPr>
                                <w:ilvl w:val="0"/>
                                <w:numId w:val="6"/>
                              </w:numPr>
                            </w:pPr>
                            <w:r>
                              <w:t>Chocolate Mud Cake with Cream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$8.00</w:t>
                            </w:r>
                          </w:p>
                          <w:p w:rsidR="00021BAD" w:rsidRDefault="00021BAD" w:rsidP="00021BAD">
                            <w:pPr>
                              <w:pStyle w:val="ListParagraph"/>
                              <w:numPr>
                                <w:ilvl w:val="0"/>
                                <w:numId w:val="6"/>
                              </w:numPr>
                            </w:pPr>
                            <w:r w:rsidRPr="00021BAD">
                              <w:t xml:space="preserve">Crème </w:t>
                            </w:r>
                            <w:r>
                              <w:t>B</w:t>
                            </w:r>
                            <w:r w:rsidRPr="00021BAD">
                              <w:t>rûlée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$9.50</w:t>
                            </w:r>
                          </w:p>
                        </w:txbxContent>
                      </wps:txbx>
                      <wps:bodyPr rot="0" vert="horz" wrap="square" lIns="457200" tIns="457200" rIns="457200" bIns="45720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0;margin-top:0;width:463.8pt;height:653.4pt;z-index:251661312;visibility:visible;mso-wrap-style:square;mso-width-percent:0;mso-height-percent:0;mso-wrap-distance-left:2.88pt;mso-wrap-distance-top:2.88pt;mso-wrap-distance-right:2.88pt;mso-wrap-distance-bottom:2.88pt;mso-position-horizontal:center;mso-position-horizontal-relative:page;mso-position-vertical:center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" o:allowincell="f" filled="f" stroked="f" strokecolor="black [0]" insetpen="t">
                <v:textbox inset="36pt,36pt,36pt,36pt">
                  <w:txbxContent>
                    <w:p w:rsidR="002002BF" w:rsidRDefault="00972AF8" w:rsidP="0063354F">
                      <w:pPr>
                        <w:pStyle w:val="Heading1"/>
                        <w:ind w:left="360"/>
                      </w:pPr>
                      <w:r>
                        <w:t>Snack</w:t>
                      </w:r>
                      <w:r w:rsidR="00062E5B">
                        <w:t xml:space="preserve"> M</w:t>
                      </w:r>
                      <w:r w:rsidR="002002BF">
                        <w:t>enu</w:t>
                      </w:r>
                    </w:p>
                    <w:p w:rsidR="00062E5B" w:rsidRPr="0063354F" w:rsidRDefault="008E17D1" w:rsidP="008E17D1">
                      <w:pPr>
                        <w:jc w:val="center"/>
                        <w:rPr>
                          <w:b/>
                          <w:color w:val="E07B7B" w:themeColor="accent3" w:themeTint="99"/>
                          <w:sz w:val="26"/>
                          <w:szCs w:val="26"/>
                          <w:u w:val="single"/>
                        </w:rPr>
                      </w:pPr>
                      <w:r w:rsidRPr="0063354F">
                        <w:rPr>
                          <w:b/>
                          <w:color w:val="E07B7B" w:themeColor="accent3" w:themeTint="99"/>
                          <w:sz w:val="26"/>
                          <w:szCs w:val="26"/>
                          <w:u w:val="single"/>
                        </w:rPr>
                        <w:t>Happy Hour Every Day 6-7pm - All Drinks 50% Off the Marked Price</w:t>
                      </w:r>
                    </w:p>
                    <w:p w:rsidR="002002BF" w:rsidRDefault="00972AF8" w:rsidP="002002BF">
                      <w:pPr>
                        <w:pStyle w:val="Heading2"/>
                      </w:pPr>
                      <w:r>
                        <w:t>Basket of Chips</w:t>
                      </w:r>
                    </w:p>
                    <w:p w:rsidR="00B835D2" w:rsidRDefault="00B835D2" w:rsidP="00062E5B">
                      <w:pPr>
                        <w:pStyle w:val="ListParagraph"/>
                        <w:numPr>
                          <w:ilvl w:val="0"/>
                          <w:numId w:val="1"/>
                        </w:numPr>
                      </w:pPr>
                      <w:r>
                        <w:t>French Fries</w:t>
                      </w:r>
                      <w:r w:rsidR="00062E5B"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 w:rsidR="00062E5B">
                        <w:tab/>
                        <w:t xml:space="preserve">$5.00   </w:t>
                      </w:r>
                    </w:p>
                    <w:p w:rsidR="00062E5B" w:rsidRDefault="00B835D2" w:rsidP="00062E5B">
                      <w:pPr>
                        <w:pStyle w:val="ListParagraph"/>
                        <w:numPr>
                          <w:ilvl w:val="0"/>
                          <w:numId w:val="1"/>
                        </w:numPr>
                      </w:pPr>
                      <w:r>
                        <w:t>French Fries with Gravy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 xml:space="preserve">$5.50 </w:t>
                      </w:r>
                      <w:r w:rsidR="00062E5B">
                        <w:tab/>
                      </w:r>
                      <w:r w:rsidR="00062E5B">
                        <w:tab/>
                      </w:r>
                    </w:p>
                    <w:p w:rsidR="00062E5B" w:rsidRDefault="00B835D2" w:rsidP="00062E5B">
                      <w:pPr>
                        <w:pStyle w:val="ListParagraph"/>
                        <w:numPr>
                          <w:ilvl w:val="0"/>
                          <w:numId w:val="1"/>
                        </w:numPr>
                      </w:pPr>
                      <w:r>
                        <w:t>Wedges with Chili Sauce &amp; Sour Cream</w:t>
                      </w:r>
                      <w:r>
                        <w:tab/>
                        <w:t xml:space="preserve"> </w:t>
                      </w:r>
                      <w:r w:rsidR="00062E5B">
                        <w:tab/>
                      </w:r>
                      <w:r w:rsidR="00062E5B">
                        <w:tab/>
                        <w:t>$6.00</w:t>
                      </w:r>
                    </w:p>
                    <w:p w:rsidR="002002BF" w:rsidRDefault="00B835D2" w:rsidP="002002BF">
                      <w:pPr>
                        <w:pStyle w:val="Heading2"/>
                      </w:pPr>
                      <w:r>
                        <w:t>Seafood</w:t>
                      </w:r>
                      <w:r w:rsidR="008E17D1" w:rsidRPr="008E17D1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="008E17D1">
                        <w:rPr>
                          <w:sz w:val="16"/>
                          <w:szCs w:val="16"/>
                        </w:rPr>
                        <w:t xml:space="preserve">                                                                                                                                                   </w:t>
                      </w:r>
                      <w:r w:rsidR="008E17D1" w:rsidRPr="008E17D1">
                        <w:rPr>
                          <w:rFonts w:asciiTheme="minorHAnsi" w:eastAsia="Times New Roman" w:hAnsiTheme="minorHAnsi" w:cs="Times New Roman"/>
                          <w:bCs w:val="0"/>
                          <w:sz w:val="16"/>
                          <w:szCs w:val="16"/>
                        </w:rPr>
                        <w:t xml:space="preserve"> </w:t>
                      </w:r>
                      <w:r w:rsidR="008E17D1">
                        <w:rPr>
                          <w:sz w:val="16"/>
                          <w:szCs w:val="16"/>
                        </w:rPr>
                        <w:tab/>
                      </w:r>
                    </w:p>
                    <w:p w:rsidR="009C16EE" w:rsidRDefault="00B835D2" w:rsidP="00062E5B">
                      <w:pPr>
                        <w:pStyle w:val="ListParagraph"/>
                        <w:numPr>
                          <w:ilvl w:val="0"/>
                          <w:numId w:val="1"/>
                        </w:numPr>
                      </w:pPr>
                      <w:r>
                        <w:t xml:space="preserve">Calamari Rings with French Fries and Aloe Dressing </w:t>
                      </w:r>
                      <w:r w:rsidR="00021BAD">
                        <w:tab/>
                        <w:t>$8.00</w:t>
                      </w:r>
                    </w:p>
                    <w:p w:rsidR="00062E5B" w:rsidRDefault="009C16EE" w:rsidP="00021BAD">
                      <w:pPr>
                        <w:pStyle w:val="ListParagraph"/>
                        <w:numPr>
                          <w:ilvl w:val="0"/>
                          <w:numId w:val="1"/>
                        </w:numPr>
                      </w:pPr>
                      <w:r>
                        <w:t xml:space="preserve">Seafood </w:t>
                      </w:r>
                      <w:r w:rsidR="00021BAD" w:rsidRPr="00021BAD">
                        <w:t xml:space="preserve">Caesar </w:t>
                      </w:r>
                      <w:r w:rsidR="00021BAD">
                        <w:t>S</w:t>
                      </w:r>
                      <w:r w:rsidR="00021BAD" w:rsidRPr="00021BAD">
                        <w:t>alad</w:t>
                      </w:r>
                      <w:r w:rsidR="00021BAD">
                        <w:tab/>
                      </w:r>
                      <w:r w:rsidR="00021BAD">
                        <w:tab/>
                      </w:r>
                      <w:r w:rsidR="00021BAD">
                        <w:tab/>
                      </w:r>
                      <w:r w:rsidR="00021BAD">
                        <w:tab/>
                      </w:r>
                      <w:r w:rsidR="00B835D2">
                        <w:tab/>
                        <w:t>$</w:t>
                      </w:r>
                      <w:r w:rsidR="00021BAD">
                        <w:t>10</w:t>
                      </w:r>
                      <w:r w:rsidR="004860B5">
                        <w:t>.00</w:t>
                      </w:r>
                    </w:p>
                    <w:p w:rsidR="00062E5B" w:rsidRDefault="004860B5" w:rsidP="00062E5B">
                      <w:pPr>
                        <w:pStyle w:val="ListParagraph"/>
                        <w:numPr>
                          <w:ilvl w:val="0"/>
                          <w:numId w:val="1"/>
                        </w:numPr>
                      </w:pPr>
                      <w:r>
                        <w:t>Fish and Chips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>$11.00</w:t>
                      </w:r>
                    </w:p>
                    <w:p w:rsidR="004860B5" w:rsidRDefault="004860B5" w:rsidP="002002BF">
                      <w:pPr>
                        <w:pStyle w:val="ListParagraph"/>
                        <w:numPr>
                          <w:ilvl w:val="0"/>
                          <w:numId w:val="1"/>
                        </w:numPr>
                      </w:pPr>
                      <w:r>
                        <w:t>Barramundi</w:t>
                      </w:r>
                      <w:r w:rsidR="009C16EE">
                        <w:tab/>
                      </w:r>
                      <w:r w:rsidR="009C16EE">
                        <w:tab/>
                      </w:r>
                      <w:r w:rsidR="009C16EE"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>$22.00</w:t>
                      </w:r>
                    </w:p>
                    <w:p w:rsidR="004860B5" w:rsidRDefault="004860B5" w:rsidP="002002BF">
                      <w:pPr>
                        <w:pStyle w:val="ListParagraph"/>
                        <w:numPr>
                          <w:ilvl w:val="0"/>
                          <w:numId w:val="1"/>
                        </w:numPr>
                      </w:pPr>
                      <w:r>
                        <w:t xml:space="preserve">Creamy Garlic </w:t>
                      </w:r>
                      <w:r w:rsidR="009C16EE">
                        <w:t>Prawns with</w:t>
                      </w:r>
                      <w:r>
                        <w:t xml:space="preserve"> Rice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>$22.00</w:t>
                      </w:r>
                    </w:p>
                    <w:p w:rsidR="002002BF" w:rsidRDefault="004860B5" w:rsidP="002002BF">
                      <w:pPr>
                        <w:pStyle w:val="Heading2"/>
                      </w:pPr>
                      <w:r>
                        <w:t>Meat</w:t>
                      </w:r>
                    </w:p>
                    <w:p w:rsidR="002002BF" w:rsidRDefault="004860B5" w:rsidP="0085784B">
                      <w:pPr>
                        <w:pStyle w:val="ListParagraph"/>
                        <w:numPr>
                          <w:ilvl w:val="0"/>
                          <w:numId w:val="3"/>
                        </w:numPr>
                      </w:pPr>
                      <w:r>
                        <w:t>Chicken Kiev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>$</w:t>
                      </w:r>
                      <w:r w:rsidR="0085784B">
                        <w:t>11.00</w:t>
                      </w:r>
                    </w:p>
                    <w:p w:rsidR="0085784B" w:rsidRDefault="004860B5" w:rsidP="00E24383">
                      <w:pPr>
                        <w:pStyle w:val="ListParagraph"/>
                        <w:numPr>
                          <w:ilvl w:val="0"/>
                          <w:numId w:val="3"/>
                        </w:numPr>
                      </w:pPr>
                      <w:r>
                        <w:t xml:space="preserve">Chicken Stir Fry with Vegetables 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 w:rsidR="0085784B">
                        <w:t>$11.50</w:t>
                      </w:r>
                    </w:p>
                    <w:p w:rsidR="00D42E04" w:rsidRPr="00D42E04" w:rsidRDefault="004860B5" w:rsidP="000B4950">
                      <w:pPr>
                        <w:pStyle w:val="ListParagraph"/>
                        <w:numPr>
                          <w:ilvl w:val="0"/>
                          <w:numId w:val="3"/>
                        </w:numPr>
                      </w:pPr>
                      <w:r>
                        <w:t>BBQ Pork Ribs</w:t>
                      </w:r>
                      <w:r w:rsidR="009C16EE">
                        <w:t xml:space="preserve"> with French Fries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 w:rsidR="00D42E04" w:rsidRPr="00D42E04">
                        <w:t>$1</w:t>
                      </w:r>
                      <w:r>
                        <w:t>2</w:t>
                      </w:r>
                      <w:r w:rsidR="00D42E04" w:rsidRPr="00D42E04">
                        <w:t>.50</w:t>
                      </w:r>
                    </w:p>
                    <w:p w:rsidR="00D42E04" w:rsidRDefault="009C16EE" w:rsidP="00D42E04">
                      <w:pPr>
                        <w:pStyle w:val="ListParagraph"/>
                        <w:numPr>
                          <w:ilvl w:val="0"/>
                          <w:numId w:val="3"/>
                        </w:numPr>
                      </w:pPr>
                      <w:r>
                        <w:t xml:space="preserve">Grilled Porterhouse Steak </w:t>
                      </w:r>
                      <w:r w:rsidRPr="009C16EE">
                        <w:rPr>
                          <w:sz w:val="16"/>
                          <w:szCs w:val="16"/>
                        </w:rPr>
                        <w:t>(250gms)</w:t>
                      </w:r>
                      <w:r>
                        <w:t xml:space="preserve"> with Mushroom Sauce</w:t>
                      </w:r>
                      <w:r w:rsidR="00D42E04">
                        <w:rPr>
                          <w:sz w:val="16"/>
                          <w:szCs w:val="16"/>
                        </w:rPr>
                        <w:tab/>
                      </w:r>
                      <w:r w:rsidR="00D42E04" w:rsidRPr="00D42E04">
                        <w:t>$</w:t>
                      </w:r>
                      <w:r>
                        <w:t>20.00</w:t>
                      </w:r>
                    </w:p>
                    <w:p w:rsidR="00D42E04" w:rsidRDefault="009C16EE" w:rsidP="009C16EE">
                      <w:pPr>
                        <w:pStyle w:val="ListParagraph"/>
                        <w:numPr>
                          <w:ilvl w:val="0"/>
                          <w:numId w:val="3"/>
                        </w:numPr>
                      </w:pPr>
                      <w:r>
                        <w:t xml:space="preserve">Grilled T Bone Steak </w:t>
                      </w:r>
                      <w:r w:rsidRPr="009C16EE">
                        <w:rPr>
                          <w:sz w:val="16"/>
                          <w:szCs w:val="16"/>
                        </w:rPr>
                        <w:t>(250gms)</w:t>
                      </w:r>
                      <w:r>
                        <w:t xml:space="preserve"> with Dijon Mustard</w:t>
                      </w:r>
                      <w:r>
                        <w:tab/>
                      </w:r>
                      <w:r>
                        <w:tab/>
                      </w:r>
                      <w:r w:rsidR="00D42E04" w:rsidRPr="00D42E04">
                        <w:t>$</w:t>
                      </w:r>
                      <w:r>
                        <w:t>21.00</w:t>
                      </w:r>
                    </w:p>
                    <w:p w:rsidR="00D42E04" w:rsidRPr="00D42E04" w:rsidRDefault="009C16EE" w:rsidP="00D42E04">
                      <w:pPr>
                        <w:pStyle w:val="ListParagraph"/>
                        <w:numPr>
                          <w:ilvl w:val="0"/>
                          <w:numId w:val="3"/>
                        </w:numPr>
                      </w:pPr>
                      <w:r>
                        <w:t xml:space="preserve">Fillet Steak </w:t>
                      </w:r>
                      <w:r w:rsidRPr="009C16EE">
                        <w:rPr>
                          <w:sz w:val="16"/>
                          <w:szCs w:val="16"/>
                        </w:rPr>
                        <w:t>(200gms)</w:t>
                      </w:r>
                      <w:r>
                        <w:t xml:space="preserve"> with Red Wine Sauce</w:t>
                      </w:r>
                      <w:r w:rsidR="00D42E04" w:rsidRPr="00D42E04">
                        <w:tab/>
                      </w:r>
                      <w:r>
                        <w:tab/>
                      </w:r>
                      <w:r>
                        <w:tab/>
                      </w:r>
                      <w:r w:rsidR="00D42E04" w:rsidRPr="00D42E04">
                        <w:t>$</w:t>
                      </w:r>
                      <w:r>
                        <w:t>25</w:t>
                      </w:r>
                      <w:r w:rsidR="00D42E04" w:rsidRPr="00D42E04">
                        <w:t>.00</w:t>
                      </w:r>
                    </w:p>
                    <w:p w:rsidR="0063354F" w:rsidRDefault="00021BAD" w:rsidP="00021BAD">
                      <w:pPr>
                        <w:pStyle w:val="Heading2"/>
                        <w:spacing w:line="240" w:lineRule="auto"/>
                        <w:ind w:left="360" w:hanging="360"/>
                      </w:pPr>
                      <w:r>
                        <w:t>Side Dishes</w:t>
                      </w:r>
                    </w:p>
                    <w:p w:rsidR="003C1CD8" w:rsidRDefault="00021BAD" w:rsidP="0063354F">
                      <w:pPr>
                        <w:pStyle w:val="ListParagraph"/>
                        <w:numPr>
                          <w:ilvl w:val="0"/>
                          <w:numId w:val="4"/>
                        </w:numPr>
                      </w:pPr>
                      <w:r>
                        <w:t>French Fries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 w:rsidR="0063354F">
                        <w:t xml:space="preserve"> </w:t>
                      </w:r>
                      <w:r w:rsidR="0063354F">
                        <w:tab/>
                      </w:r>
                      <w:r w:rsidR="0063354F">
                        <w:tab/>
                      </w:r>
                      <w:r w:rsidR="0063354F">
                        <w:tab/>
                        <w:t>$</w:t>
                      </w:r>
                      <w:r>
                        <w:t>5</w:t>
                      </w:r>
                      <w:r w:rsidR="0063354F">
                        <w:t>.00</w:t>
                      </w:r>
                    </w:p>
                    <w:p w:rsidR="0063354F" w:rsidRDefault="00021BAD" w:rsidP="0063354F">
                      <w:pPr>
                        <w:pStyle w:val="ListParagraph"/>
                        <w:numPr>
                          <w:ilvl w:val="0"/>
                          <w:numId w:val="4"/>
                        </w:numPr>
                      </w:pPr>
                      <w:r>
                        <w:t>Stir Fry Vegetables</w:t>
                      </w:r>
                      <w:r w:rsidR="0063354F">
                        <w:tab/>
                      </w:r>
                      <w:r w:rsidR="0063354F">
                        <w:tab/>
                      </w:r>
                      <w:r>
                        <w:tab/>
                      </w:r>
                      <w:r>
                        <w:tab/>
                      </w:r>
                      <w:r w:rsidR="0063354F">
                        <w:tab/>
                        <w:t>$</w:t>
                      </w:r>
                      <w:r>
                        <w:t>5.50</w:t>
                      </w:r>
                    </w:p>
                    <w:p w:rsidR="00021BAD" w:rsidRDefault="00021BAD" w:rsidP="0063354F">
                      <w:pPr>
                        <w:pStyle w:val="ListParagraph"/>
                        <w:numPr>
                          <w:ilvl w:val="0"/>
                          <w:numId w:val="4"/>
                        </w:numPr>
                      </w:pPr>
                      <w:r>
                        <w:t>Steamed Vegetables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>$5.50</w:t>
                      </w:r>
                    </w:p>
                    <w:p w:rsidR="00021BAD" w:rsidRPr="00021BAD" w:rsidRDefault="00021BAD" w:rsidP="00021BAD">
                      <w:pPr>
                        <w:rPr>
                          <w:rFonts w:asciiTheme="majorHAnsi" w:eastAsiaTheme="majorEastAsia" w:hAnsiTheme="majorHAnsi" w:cstheme="majorBidi"/>
                          <w:b/>
                          <w:bCs/>
                          <w:color w:val="C48B01" w:themeColor="accent2" w:themeShade="BF"/>
                          <w:sz w:val="28"/>
                          <w:szCs w:val="26"/>
                        </w:rPr>
                      </w:pPr>
                      <w:r w:rsidRPr="00021BAD">
                        <w:rPr>
                          <w:rFonts w:asciiTheme="majorHAnsi" w:eastAsiaTheme="majorEastAsia" w:hAnsiTheme="majorHAnsi" w:cstheme="majorBidi"/>
                          <w:b/>
                          <w:bCs/>
                          <w:color w:val="C48B01" w:themeColor="accent2" w:themeShade="BF"/>
                          <w:sz w:val="28"/>
                          <w:szCs w:val="26"/>
                        </w:rPr>
                        <w:t>Desert</w:t>
                      </w:r>
                    </w:p>
                    <w:p w:rsidR="00000000" w:rsidRDefault="00021BAD" w:rsidP="00021BAD">
                      <w:pPr>
                        <w:pStyle w:val="ListParagraph"/>
                        <w:numPr>
                          <w:ilvl w:val="0"/>
                          <w:numId w:val="6"/>
                        </w:numPr>
                      </w:pPr>
                      <w:r>
                        <w:t>Ice Cream – Vanilla, Strawberry or Chocolate</w:t>
                      </w:r>
                      <w:r>
                        <w:tab/>
                      </w:r>
                      <w:r>
                        <w:tab/>
                        <w:t>$7.00</w:t>
                      </w:r>
                    </w:p>
                    <w:p w:rsidR="00021BAD" w:rsidRDefault="00021BAD" w:rsidP="00021BAD">
                      <w:pPr>
                        <w:pStyle w:val="ListParagraph"/>
                        <w:numPr>
                          <w:ilvl w:val="0"/>
                          <w:numId w:val="6"/>
                        </w:numPr>
                      </w:pPr>
                      <w:r>
                        <w:t>Chocolate Mud Cake with Cream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>$8.00</w:t>
                      </w:r>
                    </w:p>
                    <w:p w:rsidR="00021BAD" w:rsidRDefault="00021BAD" w:rsidP="00021BAD">
                      <w:pPr>
                        <w:pStyle w:val="ListParagraph"/>
                        <w:numPr>
                          <w:ilvl w:val="0"/>
                          <w:numId w:val="6"/>
                        </w:numPr>
                      </w:pPr>
                      <w:r w:rsidRPr="00021BAD">
                        <w:t xml:space="preserve">Crème </w:t>
                      </w:r>
                      <w:r>
                        <w:t>B</w:t>
                      </w:r>
                      <w:r w:rsidRPr="00021BAD">
                        <w:t>rûlée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>$9.50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292497">
        <w:rPr>
          <w:rFonts w:ascii="Times New Roman" w:hAnsi="Times New Roman"/>
          <w:noProof/>
          <w:color w:val="auto"/>
          <w:kern w:val="0"/>
          <w:sz w:val="24"/>
          <w:szCs w:val="24"/>
          <w:lang w:val="en-AU" w:eastAsia="en-AU"/>
        </w:rPr>
        <w:drawing>
          <wp:anchor distT="0" distB="0" distL="114300" distR="114300" simplePos="0" relativeHeight="251659264" behindDoc="1" locked="0" layoutInCell="0" allowOverlap="1">
            <wp:simplePos x="0" y="0"/>
            <wp:positionH relativeFrom="page">
              <wp:align>center</wp:align>
            </wp:positionH>
            <wp:positionV relativeFrom="page">
              <wp:align>center</wp:align>
            </wp:positionV>
            <wp:extent cx="6858000" cy="9144000"/>
            <wp:effectExtent l="19050" t="0" r="0" b="0"/>
            <wp:wrapNone/>
            <wp:docPr id="1" name="Picture 0" descr="stationary_bkgrnd_V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ationary_bkgrnd_V4.jp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9144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132A0B" w:rsidSect="003C1CD8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73" type="#_x0000_t75" style="width:636.6pt;height:10in;visibility:visible;mso-wrap-style:square" o:bullet="t">
        <v:imagedata r:id="rId1" o:title="ImageSlammersLogo"/>
      </v:shape>
    </w:pict>
  </w:numPicBullet>
  <w:abstractNum w:abstractNumId="0" w15:restartNumberingAfterBreak="0">
    <w:nsid w:val="105677D2"/>
    <w:multiLevelType w:val="hybridMultilevel"/>
    <w:tmpl w:val="2D08082C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AAE2C4E"/>
    <w:multiLevelType w:val="hybridMultilevel"/>
    <w:tmpl w:val="E9AC19DE"/>
    <w:lvl w:ilvl="0" w:tplc="0C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3CBA0C32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560ECC80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E9E0FE80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340058E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AEEC31B6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65A63200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BB9E24E4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C76ABCA6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2" w15:restartNumberingAfterBreak="0">
    <w:nsid w:val="5DD50B00"/>
    <w:multiLevelType w:val="hybridMultilevel"/>
    <w:tmpl w:val="551EC176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5F820F2"/>
    <w:multiLevelType w:val="hybridMultilevel"/>
    <w:tmpl w:val="390CE1D2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8985735"/>
    <w:multiLevelType w:val="hybridMultilevel"/>
    <w:tmpl w:val="8BAAA304"/>
    <w:lvl w:ilvl="0" w:tplc="0C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77030718"/>
    <w:multiLevelType w:val="hybridMultilevel"/>
    <w:tmpl w:val="4082481C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5"/>
  </w:num>
  <w:num w:numId="4">
    <w:abstractNumId w:val="2"/>
  </w:num>
  <w:num w:numId="5">
    <w:abstractNumId w:val="4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web"/>
  <w:zoom w:percent="100"/>
  <w:proofState w:spelling="clean" w:grammar="clean"/>
  <w:attachedTemplate r:id="rId1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drawingGridHorizontalSpacing w:val="110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B4950"/>
    <w:rsid w:val="00021BAD"/>
    <w:rsid w:val="00062E5B"/>
    <w:rsid w:val="000B4950"/>
    <w:rsid w:val="000F74C8"/>
    <w:rsid w:val="00132A0B"/>
    <w:rsid w:val="00170A54"/>
    <w:rsid w:val="002002BF"/>
    <w:rsid w:val="00205B98"/>
    <w:rsid w:val="00274DB3"/>
    <w:rsid w:val="002877F2"/>
    <w:rsid w:val="00292497"/>
    <w:rsid w:val="00350D63"/>
    <w:rsid w:val="00354966"/>
    <w:rsid w:val="003C1CD8"/>
    <w:rsid w:val="004860B5"/>
    <w:rsid w:val="004E6201"/>
    <w:rsid w:val="0063354F"/>
    <w:rsid w:val="00645AEC"/>
    <w:rsid w:val="006D7247"/>
    <w:rsid w:val="00757F73"/>
    <w:rsid w:val="00792BBC"/>
    <w:rsid w:val="007F5771"/>
    <w:rsid w:val="0085784B"/>
    <w:rsid w:val="008E17D1"/>
    <w:rsid w:val="0096385C"/>
    <w:rsid w:val="00972AF8"/>
    <w:rsid w:val="009C16EE"/>
    <w:rsid w:val="00B835D2"/>
    <w:rsid w:val="00D42E04"/>
    <w:rsid w:val="00DC7BB1"/>
    <w:rsid w:val="00E24383"/>
    <w:rsid w:val="00E36A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E14E36"/>
  <w15:docId w15:val="{B0C8F52E-579F-42FF-BCC7-2DBA468635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3C1CD8"/>
    <w:pPr>
      <w:widowControl w:val="0"/>
      <w:spacing w:after="120" w:line="285" w:lineRule="auto"/>
    </w:pPr>
    <w:rPr>
      <w:rFonts w:eastAsia="Times New Roman" w:cs="Times New Roman"/>
      <w:color w:val="262626" w:themeColor="text1" w:themeTint="D9"/>
      <w:kern w:val="28"/>
      <w:sz w:val="20"/>
      <w:szCs w:val="19"/>
    </w:rPr>
  </w:style>
  <w:style w:type="paragraph" w:styleId="Heading1">
    <w:name w:val="heading 1"/>
    <w:basedOn w:val="Normal"/>
    <w:next w:val="Normal"/>
    <w:link w:val="Heading1Char"/>
    <w:uiPriority w:val="9"/>
    <w:qFormat/>
    <w:rsid w:val="002002B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FEB80A" w:themeColor="accent2"/>
      <w:sz w:val="96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002B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C48B01" w:themeColor="accent2" w:themeShade="BF"/>
      <w:sz w:val="28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3">
    <w:name w:val="Body Text 3"/>
    <w:link w:val="BodyText3Char"/>
    <w:uiPriority w:val="99"/>
    <w:semiHidden/>
    <w:unhideWhenUsed/>
    <w:rsid w:val="003C1CD8"/>
    <w:pPr>
      <w:spacing w:after="120" w:line="285" w:lineRule="auto"/>
    </w:pPr>
    <w:rPr>
      <w:rFonts w:ascii="Candara" w:eastAsia="Times New Roman" w:hAnsi="Candara" w:cs="Times New Roman"/>
      <w:color w:val="452E27"/>
      <w:kern w:val="28"/>
      <w:sz w:val="20"/>
      <w:szCs w:val="19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3C1CD8"/>
    <w:rPr>
      <w:rFonts w:ascii="Candara" w:eastAsia="Times New Roman" w:hAnsi="Candara" w:cs="Times New Roman"/>
      <w:color w:val="452E27"/>
      <w:kern w:val="28"/>
      <w:sz w:val="20"/>
      <w:szCs w:val="19"/>
    </w:rPr>
  </w:style>
  <w:style w:type="character" w:styleId="PlaceholderText">
    <w:name w:val="Placeholder Text"/>
    <w:basedOn w:val="DefaultParagraphFont"/>
    <w:uiPriority w:val="99"/>
    <w:semiHidden/>
    <w:rsid w:val="003C1CD8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C1CD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C1CD8"/>
    <w:rPr>
      <w:rFonts w:ascii="Tahoma" w:eastAsia="Times New Roman" w:hAnsi="Tahoma" w:cs="Tahoma"/>
      <w:color w:val="452E27"/>
      <w:kern w:val="28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2002BF"/>
    <w:rPr>
      <w:rFonts w:asciiTheme="majorHAnsi" w:eastAsiaTheme="majorEastAsia" w:hAnsiTheme="majorHAnsi" w:cstheme="majorBidi"/>
      <w:b/>
      <w:bCs/>
      <w:color w:val="C48B01" w:themeColor="accent2" w:themeShade="BF"/>
      <w:kern w:val="28"/>
      <w:sz w:val="28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2002BF"/>
    <w:rPr>
      <w:rFonts w:asciiTheme="majorHAnsi" w:eastAsiaTheme="majorEastAsia" w:hAnsiTheme="majorHAnsi" w:cstheme="majorBidi"/>
      <w:b/>
      <w:bCs/>
      <w:color w:val="FEB80A" w:themeColor="accent2"/>
      <w:kern w:val="28"/>
      <w:sz w:val="96"/>
      <w:szCs w:val="28"/>
    </w:rPr>
  </w:style>
  <w:style w:type="paragraph" w:styleId="ListParagraph">
    <w:name w:val="List Paragraph"/>
    <w:basedOn w:val="Normal"/>
    <w:uiPriority w:val="34"/>
    <w:qFormat/>
    <w:rsid w:val="00062E5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James%20Browning\Documents\JCU%20Dip%20Info%20&amp;%20Tech\Courses\CP%201806%20Web%20Design%20&amp;%20Development\Assingments\BeachVolleyball\Assingment1\Drink%20Menu.dotx" TargetMode="External"/></Relationships>
</file>

<file path=word/theme/theme1.xml><?xml version="1.0" encoding="utf-8"?>
<a:theme xmlns:a="http://schemas.openxmlformats.org/drawingml/2006/main" name="Theme2">
  <a:themeElements>
    <a:clrScheme name="Solstice">
      <a:dk1>
        <a:sysClr val="windowText" lastClr="000000"/>
      </a:dk1>
      <a:lt1>
        <a:sysClr val="window" lastClr="FFFFFF"/>
      </a:lt1>
      <a:dk2>
        <a:srgbClr val="4F271C"/>
      </a:dk2>
      <a:lt2>
        <a:srgbClr val="E7DEC9"/>
      </a:lt2>
      <a:accent1>
        <a:srgbClr val="3891A7"/>
      </a:accent1>
      <a:accent2>
        <a:srgbClr val="FEB80A"/>
      </a:accent2>
      <a:accent3>
        <a:srgbClr val="C32D2E"/>
      </a:accent3>
      <a:accent4>
        <a:srgbClr val="84AA33"/>
      </a:accent4>
      <a:accent5>
        <a:srgbClr val="964305"/>
      </a:accent5>
      <a:accent6>
        <a:srgbClr val="475A8D"/>
      </a:accent6>
      <a:hlink>
        <a:srgbClr val="8DC765"/>
      </a:hlink>
      <a:folHlink>
        <a:srgbClr val="AA8A14"/>
      </a:folHlink>
    </a:clrScheme>
    <a:fontScheme name="Custom 2">
      <a:majorFont>
        <a:latin typeface="Candara"/>
        <a:ea typeface=""/>
        <a:cs typeface=""/>
      </a:majorFont>
      <a:minorFont>
        <a:latin typeface="Candara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Props1.xml><?xml version="1.0" encoding="utf-8"?>
<ds:datastoreItem xmlns:ds="http://schemas.openxmlformats.org/officeDocument/2006/customXml" ds:itemID="{0F370D99-9908-4492-BF2C-2E8C6C639C18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Drink Menu</Template>
  <TotalTime>52</TotalTime>
  <Pages>1</Pages>
  <Words>0</Words>
  <Characters>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Party menu (sun and sand design)</vt:lpstr>
    </vt:vector>
  </TitlesOfParts>
  <Company/>
  <LinksUpToDate>false</LinksUpToDate>
  <CharactersWithSpaces>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Party menu (sun and sand design)</dc:title>
  <dc:creator>James Browning</dc:creator>
  <cp:keywords/>
  <cp:lastModifiedBy>James Browning</cp:lastModifiedBy>
  <cp:revision>4</cp:revision>
  <dcterms:created xsi:type="dcterms:W3CDTF">2017-03-20T04:42:00Z</dcterms:created>
  <dcterms:modified xsi:type="dcterms:W3CDTF">2017-03-20T05:34:00Z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TC102754629990</vt:lpwstr>
  </property>
</Properties>
</file>