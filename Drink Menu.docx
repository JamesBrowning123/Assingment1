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A0B" w:rsidRDefault="00E24383" w:rsidP="003C1CD8">
      <w:r>
        <w:rPr>
          <w:rFonts w:ascii="Times New Roman" w:hAnsi="Times New Roman"/>
          <w:noProof/>
          <w:color w:val="auto"/>
          <w:kern w:val="0"/>
          <w:sz w:val="24"/>
          <w:szCs w:val="24"/>
          <w:lang w:val="en-AU" w:eastAsia="en-AU"/>
        </w:rPr>
        <mc:AlternateContent>
          <mc:Choice Requires="wps">
            <w:drawing>
              <wp:anchor distT="36576" distB="36576" distL="36576" distR="36576" simplePos="0" relativeHeight="251661312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890260" cy="8298180"/>
                <wp:effectExtent l="0" t="3810" r="0" b="381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29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002BF" w:rsidRDefault="00062E5B" w:rsidP="0063354F">
                            <w:pPr>
                              <w:pStyle w:val="Heading1"/>
                              <w:ind w:left="360"/>
                            </w:pPr>
                            <w:r>
                              <w:t>Bar M</w:t>
                            </w:r>
                            <w:r w:rsidR="002002BF">
                              <w:t>enu</w:t>
                            </w:r>
                          </w:p>
                          <w:p w:rsidR="00062E5B" w:rsidRPr="0063354F" w:rsidRDefault="008E17D1" w:rsidP="008E17D1">
                            <w:pPr>
                              <w:jc w:val="center"/>
                              <w:rPr>
                                <w:b/>
                                <w:color w:val="E07B7B" w:themeColor="accent3" w:themeTint="99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63354F">
                              <w:rPr>
                                <w:b/>
                                <w:color w:val="E07B7B" w:themeColor="accent3" w:themeTint="99"/>
                                <w:sz w:val="26"/>
                                <w:szCs w:val="26"/>
                                <w:u w:val="single"/>
                              </w:rPr>
                              <w:t>Happy Hour Every Day 6-7pm - All Drinks 50% Off the Marked Price</w:t>
                            </w:r>
                          </w:p>
                          <w:p w:rsidR="002002BF" w:rsidRDefault="00062E5B" w:rsidP="002002BF">
                            <w:pPr>
                              <w:pStyle w:val="Heading2"/>
                            </w:pPr>
                            <w:r>
                              <w:t>Beers</w:t>
                            </w:r>
                          </w:p>
                          <w:p w:rsidR="00062E5B" w:rsidRDefault="00062E5B" w:rsidP="002002BF">
                            <w:r>
                              <w:t xml:space="preserve">On tap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8E17D1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>Schooner</w:t>
                            </w:r>
                            <w:r w:rsidRPr="008E17D1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ab/>
                              <w:t xml:space="preserve"> Middy</w:t>
                            </w:r>
                            <w:r w:rsidRPr="008E17D1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002BF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Victoria Bitter, Hann Super Dry </w:t>
                            </w:r>
                            <w:r w:rsidR="0085784B">
                              <w:t>or</w:t>
                            </w:r>
                            <w:r>
                              <w:t xml:space="preserve"> XXXX Gold</w:t>
                            </w:r>
                            <w:r>
                              <w:tab/>
                            </w:r>
                            <w:r>
                              <w:tab/>
                              <w:t>$5.00        $4.00</w:t>
                            </w:r>
                          </w:p>
                          <w:p w:rsidR="00062E5B" w:rsidRDefault="00062E5B" w:rsidP="00062E5B">
                            <w:r>
                              <w:t>Bottles (375mm)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062E5B">
                              <w:rPr>
                                <w:sz w:val="16"/>
                                <w:szCs w:val="16"/>
                              </w:rPr>
                              <w:t>Bottle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(375ml)</w:t>
                            </w:r>
                          </w:p>
                          <w:p w:rsidR="00062E5B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Boags Premium, Crown Larger </w:t>
                            </w:r>
                            <w:r w:rsidR="0085784B">
                              <w:t>or</w:t>
                            </w:r>
                            <w:r>
                              <w:t xml:space="preserve"> Cascade Larger</w:t>
                            </w:r>
                            <w:r>
                              <w:tab/>
                            </w:r>
                            <w:r>
                              <w:tab/>
                              <w:t>$6.00</w:t>
                            </w:r>
                          </w:p>
                          <w:p w:rsidR="002002BF" w:rsidRDefault="00062E5B" w:rsidP="002002BF">
                            <w:pPr>
                              <w:pStyle w:val="Heading2"/>
                            </w:pPr>
                            <w:r>
                              <w:t>Wine</w:t>
                            </w:r>
                            <w:r w:rsidR="008E17D1" w:rsidRPr="008E17D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E17D1">
                              <w:rPr>
                                <w:sz w:val="16"/>
                                <w:szCs w:val="16"/>
                              </w:rPr>
                              <w:t xml:space="preserve">                                                                                                                                                   </w:t>
                            </w:r>
                            <w:r w:rsidR="008E17D1"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 xml:space="preserve"> Bottle</w:t>
                            </w:r>
                            <w:r w:rsidR="008E17D1"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ab/>
                              <w:t xml:space="preserve"> Glass</w:t>
                            </w:r>
                            <w:r w:rsidR="008E17D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062E5B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Mad Dog Savion Blanc </w:t>
                            </w:r>
                            <w:r w:rsidR="008E17D1">
                              <w:t xml:space="preserve">1999 </w:t>
                            </w:r>
                            <w:r w:rsidRPr="00062E5B">
                              <w:rPr>
                                <w:sz w:val="18"/>
                                <w:szCs w:val="18"/>
                              </w:rPr>
                              <w:t>(Hunter Valley)</w:t>
                            </w:r>
                            <w:r w:rsidR="008E17D1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8E17D1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  <w:r w:rsidR="008E17D1" w:rsidRPr="008E17D1">
                              <w:t>$25.00</w:t>
                            </w:r>
                            <w:r w:rsidR="008E17D1" w:rsidRPr="008E17D1">
                              <w:tab/>
                              <w:t>$7.00</w:t>
                            </w:r>
                          </w:p>
                          <w:p w:rsidR="00062E5B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Fifth Leg Chardonnay </w:t>
                            </w:r>
                            <w:r w:rsidR="008E17D1">
                              <w:t xml:space="preserve">2014 </w:t>
                            </w:r>
                            <w:r w:rsidRPr="008E17D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="008E17D1" w:rsidRPr="008E17D1">
                              <w:rPr>
                                <w:sz w:val="18"/>
                                <w:szCs w:val="18"/>
                              </w:rPr>
                              <w:t>Tasmania</w:t>
                            </w:r>
                            <w:r w:rsidR="008E17D1" w:rsidRPr="008E17D1">
                              <w:rPr>
                                <w:szCs w:val="20"/>
                              </w:rPr>
                              <w:t>)</w:t>
                            </w:r>
                            <w:r w:rsidR="008E17D1" w:rsidRPr="008E17D1">
                              <w:t xml:space="preserve">   </w:t>
                            </w:r>
                            <w:proofErr w:type="gramEnd"/>
                            <w:r w:rsidR="008E17D1" w:rsidRPr="008E17D1">
                              <w:t xml:space="preserve">                                          $27.00    $8.50</w:t>
                            </w:r>
                          </w:p>
                          <w:p w:rsidR="00062E5B" w:rsidRPr="008E17D1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Cloudy Bay </w:t>
                            </w:r>
                            <w:r w:rsidR="008E17D1">
                              <w:t xml:space="preserve">Riesling 2013 </w:t>
                            </w:r>
                            <w:r w:rsidR="008E17D1" w:rsidRPr="008E17D1">
                              <w:rPr>
                                <w:sz w:val="18"/>
                                <w:szCs w:val="18"/>
                              </w:rPr>
                              <w:t xml:space="preserve">(Marlborough </w:t>
                            </w:r>
                            <w:proofErr w:type="gramStart"/>
                            <w:r w:rsidR="008E17D1" w:rsidRPr="008E17D1">
                              <w:rPr>
                                <w:sz w:val="18"/>
                                <w:szCs w:val="18"/>
                              </w:rPr>
                              <w:t xml:space="preserve">NZ)   </w:t>
                            </w:r>
                            <w:proofErr w:type="gramEnd"/>
                            <w:r w:rsidR="008E17D1" w:rsidRPr="008E17D1">
                              <w:t xml:space="preserve">                                  $30.00    $9.00</w:t>
                            </w:r>
                          </w:p>
                          <w:p w:rsidR="002002BF" w:rsidRDefault="008E17D1" w:rsidP="002002BF">
                            <w:pPr>
                              <w:pStyle w:val="Heading2"/>
                            </w:pPr>
                            <w:r>
                              <w:t>Spirits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 xml:space="preserve">Nip     </w:t>
                            </w:r>
                            <w:r w:rsidR="0085784B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ab/>
                            </w:r>
                            <w:r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>With Mixer</w:t>
                            </w:r>
                          </w:p>
                          <w:p w:rsidR="002002BF" w:rsidRDefault="008E17D1" w:rsidP="008E17D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Bundaberg Rum, Smirnoff Vodka</w:t>
                            </w:r>
                            <w:r w:rsidR="0085784B">
                              <w:t xml:space="preserve"> or</w:t>
                            </w:r>
                            <w:r>
                              <w:t xml:space="preserve"> Johnny Walker Red        </w:t>
                            </w:r>
                            <w:r w:rsidR="0085784B">
                              <w:t>$5.00</w:t>
                            </w:r>
                            <w:r w:rsidR="0085784B">
                              <w:tab/>
                              <w:t>$6.75</w:t>
                            </w:r>
                          </w:p>
                          <w:p w:rsidR="0085784B" w:rsidRDefault="0085784B" w:rsidP="008E17D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Johnny Walker Black, Canadian Club, St </w:t>
                            </w:r>
                            <w:r w:rsidR="0063354F">
                              <w:t>Fred’s</w:t>
                            </w:r>
                            <w:r>
                              <w:t xml:space="preserve"> </w:t>
                            </w:r>
                            <w:r w:rsidR="0063354F" w:rsidRPr="0085784B">
                              <w:t>Cognac</w:t>
                            </w:r>
                            <w:r w:rsidR="0063354F">
                              <w:t xml:space="preserve"> </w:t>
                            </w:r>
                            <w:r w:rsidR="0063354F">
                              <w:tab/>
                            </w:r>
                            <w:r>
                              <w:t>$9.00</w:t>
                            </w:r>
                            <w:r>
                              <w:tab/>
                              <w:t>$11.75</w:t>
                            </w:r>
                          </w:p>
                          <w:p w:rsidR="002002BF" w:rsidRDefault="0085784B" w:rsidP="002002BF">
                            <w:pPr>
                              <w:pStyle w:val="Heading2"/>
                            </w:pPr>
                            <w:r>
                              <w:t>Cocktails</w:t>
                            </w:r>
                          </w:p>
                          <w:p w:rsidR="002002BF" w:rsidRDefault="0085784B" w:rsidP="0085784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Slammers Delight </w:t>
                            </w:r>
                            <w:r w:rsidRPr="00E24383">
                              <w:rPr>
                                <w:sz w:val="16"/>
                                <w:szCs w:val="16"/>
                              </w:rPr>
                              <w:t xml:space="preserve">(The Specialty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 xml:space="preserve">- </w:t>
                            </w:r>
                            <w:r w:rsidRPr="00E24383">
                              <w:rPr>
                                <w:sz w:val="16"/>
                                <w:szCs w:val="16"/>
                              </w:rPr>
                              <w:t>Drink Rum, Vodka</w:t>
                            </w:r>
                            <w:r w:rsidR="00E24383">
                              <w:rPr>
                                <w:sz w:val="16"/>
                                <w:szCs w:val="16"/>
                              </w:rPr>
                              <w:t xml:space="preserve"> &amp; Fruit)</w:t>
                            </w:r>
                            <w:r w:rsidRPr="00E2438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tab/>
                              <w:t>$11.00</w:t>
                            </w:r>
                          </w:p>
                          <w:p w:rsidR="0085784B" w:rsidRDefault="000B4950" w:rsidP="00E2438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B52</w:t>
                            </w:r>
                            <w:r w:rsidR="00E24383">
                              <w:t xml:space="preserve"> </w:t>
                            </w:r>
                            <w:r w:rsidR="00E24383" w:rsidRPr="00E24383">
                              <w:rPr>
                                <w:sz w:val="16"/>
                                <w:szCs w:val="16"/>
                              </w:rPr>
                              <w:t xml:space="preserve">(Irish Cream, </w:t>
                            </w:r>
                            <w:proofErr w:type="spellStart"/>
                            <w:r w:rsidR="00E24383" w:rsidRPr="00E24383">
                              <w:rPr>
                                <w:sz w:val="16"/>
                                <w:szCs w:val="16"/>
                              </w:rPr>
                              <w:t>Kahlúa</w:t>
                            </w:r>
                            <w:proofErr w:type="spellEnd"/>
                            <w:r w:rsidR="00E24383" w:rsidRPr="00E24383">
                              <w:rPr>
                                <w:sz w:val="16"/>
                                <w:szCs w:val="16"/>
                              </w:rPr>
                              <w:t xml:space="preserve"> &amp; Grand Marnier)</w:t>
                            </w:r>
                            <w:r w:rsidR="0085784B">
                              <w:tab/>
                            </w:r>
                            <w:r w:rsidR="0085784B">
                              <w:tab/>
                            </w:r>
                            <w:r w:rsidR="0085784B">
                              <w:tab/>
                              <w:t>$11.50</w:t>
                            </w:r>
                          </w:p>
                          <w:p w:rsidR="00D42E04" w:rsidRPr="00D42E04" w:rsidRDefault="0085784B" w:rsidP="000B495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Blue Moon</w:t>
                            </w:r>
                            <w:r w:rsidR="000B4950">
                              <w:t xml:space="preserve"> 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 xml:space="preserve">Blue </w:t>
                            </w:r>
                            <w:proofErr w:type="spellStart"/>
                            <w:r w:rsidR="000B4950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uraçao</w:t>
                            </w:r>
                            <w:proofErr w:type="spellEnd"/>
                            <w:r w:rsidR="000B4950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odka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ointreau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OJ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&amp;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anilla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yrup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="00D42E04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="00D42E04" w:rsidRPr="00D42E04">
                              <w:t>$11.50</w:t>
                            </w:r>
                          </w:p>
                          <w:p w:rsidR="00D42E04" w:rsidRDefault="00D42E04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D42E04">
                              <w:t xml:space="preserve">Mock </w:t>
                            </w:r>
                            <w:r>
                              <w:t>T</w:t>
                            </w:r>
                            <w:r w:rsidRPr="00D42E04">
                              <w:t>ail -</w:t>
                            </w:r>
                            <w:r>
                              <w:t xml:space="preserve"> </w:t>
                            </w:r>
                            <w:r w:rsidRPr="00D42E04">
                              <w:t xml:space="preserve">Sangria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(black tea, cinnamon pomegranate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apple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 xml:space="preserve"> &amp; OJ)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D42E04">
                              <w:t>$11.50</w:t>
                            </w:r>
                          </w:p>
                          <w:p w:rsidR="00D42E04" w:rsidRDefault="00D42E04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Mock Tail – Pina Colada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Pineapple, Coconut, A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pple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&amp;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anilla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D42E04">
                              <w:t>$11.50</w:t>
                            </w:r>
                          </w:p>
                          <w:p w:rsidR="00D42E04" w:rsidRPr="00D42E04" w:rsidRDefault="00D42E04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D42E04">
                              <w:t xml:space="preserve">Bloody Mary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(Vodka, Tomato Juice, Lime &amp; Worcestershire Sauce,)</w:t>
                            </w:r>
                            <w:r w:rsidRPr="00D42E04">
                              <w:tab/>
                              <w:t>$12.00</w:t>
                            </w:r>
                          </w:p>
                          <w:p w:rsidR="002002BF" w:rsidRDefault="0063354F" w:rsidP="002002BF">
                            <w:pPr>
                              <w:pStyle w:val="Heading2"/>
                            </w:pPr>
                            <w:r>
                              <w:t>Water, Soft Drinks or Juice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B25BFA">
                              <w:tab/>
                            </w:r>
                            <w:r w:rsidR="00B25BFA">
                              <w:tab/>
                            </w:r>
                            <w:r w:rsidR="00B25BFA">
                              <w:tab/>
                            </w:r>
                            <w:r w:rsidR="00B25BFA">
                              <w:tab/>
                            </w:r>
                            <w:r w:rsidR="00B25BFA">
                              <w:tab/>
                            </w:r>
                            <w:r w:rsidR="00B25BFA">
                              <w:tab/>
                            </w:r>
                            <w:r w:rsidR="00B25BFA">
                              <w:tab/>
                            </w:r>
                            <w:bookmarkStart w:id="0" w:name="_GoBack"/>
                            <w:bookmarkEnd w:id="0"/>
                            <w:r w:rsidRPr="0063354F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>Glass</w:t>
                            </w:r>
                          </w:p>
                          <w:p w:rsidR="0063354F" w:rsidRDefault="0063354F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Still or Sparkling Water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$1.50</w:t>
                            </w:r>
                          </w:p>
                          <w:p w:rsidR="003C1CD8" w:rsidRDefault="0063354F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Coke, Pepsi, Lemonade &amp; Lemon Squash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$.2.00</w:t>
                            </w:r>
                          </w:p>
                          <w:p w:rsidR="0063354F" w:rsidRPr="002002BF" w:rsidRDefault="0063354F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Orange, Cranberry or Pineapple Juice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$2.50</w:t>
                            </w:r>
                          </w:p>
                          <w:p w:rsidR="00E00338" w:rsidRDefault="00E00338"/>
                        </w:txbxContent>
                      </wps:txbx>
                      <wps:bodyPr rot="0" vert="horz" wrap="square" lIns="457200" tIns="457200" rIns="457200" bIns="4572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63.8pt;height:653.4pt;z-index:251661312;visibility:visible;mso-wrap-style:square;mso-width-percent:0;mso-height-percent:0;mso-wrap-distance-left:2.88pt;mso-wrap-distance-top:2.88pt;mso-wrap-distance-right:2.88pt;mso-wrap-distance-bottom:2.88pt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" o:allowincell="f" filled="f" stroked="f" strokecolor="black [0]" insetpen="t">
                <v:textbox inset="36pt,36pt,36pt,36pt">
                  <w:txbxContent>
                    <w:p w:rsidR="002002BF" w:rsidRDefault="00062E5B" w:rsidP="0063354F">
                      <w:pPr>
                        <w:pStyle w:val="Heading1"/>
                        <w:ind w:left="360"/>
                      </w:pPr>
                      <w:r>
                        <w:t>Bar M</w:t>
                      </w:r>
                      <w:r w:rsidR="002002BF">
                        <w:t>enu</w:t>
                      </w:r>
                    </w:p>
                    <w:p w:rsidR="00062E5B" w:rsidRPr="0063354F" w:rsidRDefault="008E17D1" w:rsidP="008E17D1">
                      <w:pPr>
                        <w:jc w:val="center"/>
                        <w:rPr>
                          <w:b/>
                          <w:color w:val="E07B7B" w:themeColor="accent3" w:themeTint="99"/>
                          <w:sz w:val="26"/>
                          <w:szCs w:val="26"/>
                          <w:u w:val="single"/>
                        </w:rPr>
                      </w:pPr>
                      <w:r w:rsidRPr="0063354F">
                        <w:rPr>
                          <w:b/>
                          <w:color w:val="E07B7B" w:themeColor="accent3" w:themeTint="99"/>
                          <w:sz w:val="26"/>
                          <w:szCs w:val="26"/>
                          <w:u w:val="single"/>
                        </w:rPr>
                        <w:t>Happy Hour Every Day 6-7pm - All Drinks 50% Off the Marked Price</w:t>
                      </w:r>
                    </w:p>
                    <w:p w:rsidR="002002BF" w:rsidRDefault="00062E5B" w:rsidP="002002BF">
                      <w:pPr>
                        <w:pStyle w:val="Heading2"/>
                      </w:pPr>
                      <w:r>
                        <w:t>Beers</w:t>
                      </w:r>
                    </w:p>
                    <w:p w:rsidR="00062E5B" w:rsidRDefault="00062E5B" w:rsidP="002002BF">
                      <w:r>
                        <w:t xml:space="preserve">On tap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8E17D1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>Schooner</w:t>
                      </w:r>
                      <w:r w:rsidRPr="008E17D1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ab/>
                        <w:t xml:space="preserve"> Middy</w:t>
                      </w:r>
                      <w:r w:rsidRPr="008E17D1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ab/>
                      </w:r>
                    </w:p>
                    <w:p w:rsidR="002002BF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Victoria Bitter, Hann Super Dry </w:t>
                      </w:r>
                      <w:r w:rsidR="0085784B">
                        <w:t>or</w:t>
                      </w:r>
                      <w:r>
                        <w:t xml:space="preserve"> XXXX Gold</w:t>
                      </w:r>
                      <w:r>
                        <w:tab/>
                      </w:r>
                      <w:r>
                        <w:tab/>
                        <w:t>$5.00        $4.00</w:t>
                      </w:r>
                    </w:p>
                    <w:p w:rsidR="00062E5B" w:rsidRDefault="00062E5B" w:rsidP="00062E5B">
                      <w:r>
                        <w:t>Bottles (375mm)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062E5B">
                        <w:rPr>
                          <w:sz w:val="16"/>
                          <w:szCs w:val="16"/>
                        </w:rPr>
                        <w:t>Bottle</w:t>
                      </w:r>
                      <w:r>
                        <w:rPr>
                          <w:sz w:val="16"/>
                          <w:szCs w:val="16"/>
                        </w:rPr>
                        <w:t xml:space="preserve"> (375ml)</w:t>
                      </w:r>
                    </w:p>
                    <w:p w:rsidR="00062E5B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Boags Premium, Crown Larger </w:t>
                      </w:r>
                      <w:r w:rsidR="0085784B">
                        <w:t>or</w:t>
                      </w:r>
                      <w:r>
                        <w:t xml:space="preserve"> Cascade Larger</w:t>
                      </w:r>
                      <w:r>
                        <w:tab/>
                      </w:r>
                      <w:r>
                        <w:tab/>
                        <w:t>$6.00</w:t>
                      </w:r>
                    </w:p>
                    <w:p w:rsidR="002002BF" w:rsidRDefault="00062E5B" w:rsidP="002002BF">
                      <w:pPr>
                        <w:pStyle w:val="Heading2"/>
                      </w:pPr>
                      <w:r>
                        <w:t>Wine</w:t>
                      </w:r>
                      <w:r w:rsidR="008E17D1" w:rsidRPr="008E17D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8E17D1">
                        <w:rPr>
                          <w:sz w:val="16"/>
                          <w:szCs w:val="16"/>
                        </w:rPr>
                        <w:t xml:space="preserve">                                                                                                                                                   </w:t>
                      </w:r>
                      <w:r w:rsidR="008E17D1"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 xml:space="preserve"> Bottle</w:t>
                      </w:r>
                      <w:r w:rsidR="008E17D1"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ab/>
                        <w:t xml:space="preserve"> Glass</w:t>
                      </w:r>
                      <w:r w:rsidR="008E17D1">
                        <w:rPr>
                          <w:sz w:val="16"/>
                          <w:szCs w:val="16"/>
                        </w:rPr>
                        <w:tab/>
                      </w:r>
                    </w:p>
                    <w:p w:rsidR="00062E5B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Mad Dog Savion Blanc </w:t>
                      </w:r>
                      <w:r w:rsidR="008E17D1">
                        <w:t xml:space="preserve">1999 </w:t>
                      </w:r>
                      <w:r w:rsidRPr="00062E5B">
                        <w:rPr>
                          <w:sz w:val="18"/>
                          <w:szCs w:val="18"/>
                        </w:rPr>
                        <w:t>(Hunter Valley)</w:t>
                      </w:r>
                      <w:r w:rsidR="008E17D1">
                        <w:rPr>
                          <w:sz w:val="18"/>
                          <w:szCs w:val="18"/>
                        </w:rPr>
                        <w:tab/>
                      </w:r>
                      <w:r w:rsidR="008E17D1">
                        <w:rPr>
                          <w:sz w:val="18"/>
                          <w:szCs w:val="18"/>
                        </w:rPr>
                        <w:tab/>
                        <w:t xml:space="preserve">                   </w:t>
                      </w:r>
                      <w:r w:rsidR="008E17D1" w:rsidRPr="008E17D1">
                        <w:t>$25.00</w:t>
                      </w:r>
                      <w:r w:rsidR="008E17D1" w:rsidRPr="008E17D1">
                        <w:tab/>
                        <w:t>$7.00</w:t>
                      </w:r>
                    </w:p>
                    <w:p w:rsidR="00062E5B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Fifth Leg Chardonnay </w:t>
                      </w:r>
                      <w:r w:rsidR="008E17D1">
                        <w:t xml:space="preserve">2014 </w:t>
                      </w:r>
                      <w:r w:rsidRPr="008E17D1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="008E17D1" w:rsidRPr="008E17D1">
                        <w:rPr>
                          <w:sz w:val="18"/>
                          <w:szCs w:val="18"/>
                        </w:rPr>
                        <w:t>Tasmania</w:t>
                      </w:r>
                      <w:r w:rsidR="008E17D1" w:rsidRPr="008E17D1">
                        <w:rPr>
                          <w:szCs w:val="20"/>
                        </w:rPr>
                        <w:t>)</w:t>
                      </w:r>
                      <w:r w:rsidR="008E17D1" w:rsidRPr="008E17D1">
                        <w:t xml:space="preserve">   </w:t>
                      </w:r>
                      <w:proofErr w:type="gramEnd"/>
                      <w:r w:rsidR="008E17D1" w:rsidRPr="008E17D1">
                        <w:t xml:space="preserve">                                          $27.00    $8.50</w:t>
                      </w:r>
                    </w:p>
                    <w:p w:rsidR="00062E5B" w:rsidRPr="008E17D1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Cloudy Bay </w:t>
                      </w:r>
                      <w:r w:rsidR="008E17D1">
                        <w:t xml:space="preserve">Riesling 2013 </w:t>
                      </w:r>
                      <w:r w:rsidR="008E17D1" w:rsidRPr="008E17D1">
                        <w:rPr>
                          <w:sz w:val="18"/>
                          <w:szCs w:val="18"/>
                        </w:rPr>
                        <w:t xml:space="preserve">(Marlborough </w:t>
                      </w:r>
                      <w:proofErr w:type="gramStart"/>
                      <w:r w:rsidR="008E17D1" w:rsidRPr="008E17D1">
                        <w:rPr>
                          <w:sz w:val="18"/>
                          <w:szCs w:val="18"/>
                        </w:rPr>
                        <w:t xml:space="preserve">NZ)   </w:t>
                      </w:r>
                      <w:proofErr w:type="gramEnd"/>
                      <w:r w:rsidR="008E17D1" w:rsidRPr="008E17D1">
                        <w:t xml:space="preserve">                                  $30.00    $9.00</w:t>
                      </w:r>
                    </w:p>
                    <w:p w:rsidR="002002BF" w:rsidRDefault="008E17D1" w:rsidP="002002BF">
                      <w:pPr>
                        <w:pStyle w:val="Heading2"/>
                      </w:pPr>
                      <w:r>
                        <w:t>Spirits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 xml:space="preserve">Nip     </w:t>
                      </w:r>
                      <w:r w:rsidR="0085784B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ab/>
                      </w:r>
                      <w:r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>With Mixer</w:t>
                      </w:r>
                    </w:p>
                    <w:p w:rsidR="002002BF" w:rsidRDefault="008E17D1" w:rsidP="008E17D1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Bundaberg Rum, Smirnoff Vodka</w:t>
                      </w:r>
                      <w:r w:rsidR="0085784B">
                        <w:t xml:space="preserve"> or</w:t>
                      </w:r>
                      <w:r>
                        <w:t xml:space="preserve"> Johnny Walker Red        </w:t>
                      </w:r>
                      <w:r w:rsidR="0085784B">
                        <w:t>$5.00</w:t>
                      </w:r>
                      <w:r w:rsidR="0085784B">
                        <w:tab/>
                        <w:t>$6.75</w:t>
                      </w:r>
                    </w:p>
                    <w:p w:rsidR="0085784B" w:rsidRDefault="0085784B" w:rsidP="008E17D1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Johnny Walker Black, Canadian Club, St </w:t>
                      </w:r>
                      <w:r w:rsidR="0063354F">
                        <w:t>Fred’s</w:t>
                      </w:r>
                      <w:r>
                        <w:t xml:space="preserve"> </w:t>
                      </w:r>
                      <w:r w:rsidR="0063354F" w:rsidRPr="0085784B">
                        <w:t>Cognac</w:t>
                      </w:r>
                      <w:r w:rsidR="0063354F">
                        <w:t xml:space="preserve"> </w:t>
                      </w:r>
                      <w:r w:rsidR="0063354F">
                        <w:tab/>
                      </w:r>
                      <w:r>
                        <w:t>$9.00</w:t>
                      </w:r>
                      <w:r>
                        <w:tab/>
                        <w:t>$11.75</w:t>
                      </w:r>
                    </w:p>
                    <w:p w:rsidR="002002BF" w:rsidRDefault="0085784B" w:rsidP="002002BF">
                      <w:pPr>
                        <w:pStyle w:val="Heading2"/>
                      </w:pPr>
                      <w:r>
                        <w:t>Cocktails</w:t>
                      </w:r>
                    </w:p>
                    <w:p w:rsidR="002002BF" w:rsidRDefault="0085784B" w:rsidP="0085784B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Slammers Delight </w:t>
                      </w:r>
                      <w:r w:rsidRPr="00E24383">
                        <w:rPr>
                          <w:sz w:val="16"/>
                          <w:szCs w:val="16"/>
                        </w:rPr>
                        <w:t xml:space="preserve">(The Specialty </w:t>
                      </w:r>
                      <w:r w:rsidR="000B4950">
                        <w:rPr>
                          <w:sz w:val="16"/>
                          <w:szCs w:val="16"/>
                        </w:rPr>
                        <w:t xml:space="preserve">- </w:t>
                      </w:r>
                      <w:r w:rsidRPr="00E24383">
                        <w:rPr>
                          <w:sz w:val="16"/>
                          <w:szCs w:val="16"/>
                        </w:rPr>
                        <w:t>Drink Rum, Vodka</w:t>
                      </w:r>
                      <w:r w:rsidR="00E24383">
                        <w:rPr>
                          <w:sz w:val="16"/>
                          <w:szCs w:val="16"/>
                        </w:rPr>
                        <w:t xml:space="preserve"> &amp; Fruit)</w:t>
                      </w:r>
                      <w:r w:rsidRPr="00E24383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tab/>
                        <w:t>$11.00</w:t>
                      </w:r>
                    </w:p>
                    <w:p w:rsidR="0085784B" w:rsidRDefault="000B4950" w:rsidP="00E24383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B52</w:t>
                      </w:r>
                      <w:r w:rsidR="00E24383">
                        <w:t xml:space="preserve"> </w:t>
                      </w:r>
                      <w:r w:rsidR="00E24383" w:rsidRPr="00E24383">
                        <w:rPr>
                          <w:sz w:val="16"/>
                          <w:szCs w:val="16"/>
                        </w:rPr>
                        <w:t xml:space="preserve">(Irish Cream, </w:t>
                      </w:r>
                      <w:proofErr w:type="spellStart"/>
                      <w:r w:rsidR="00E24383" w:rsidRPr="00E24383">
                        <w:rPr>
                          <w:sz w:val="16"/>
                          <w:szCs w:val="16"/>
                        </w:rPr>
                        <w:t>Kahlúa</w:t>
                      </w:r>
                      <w:proofErr w:type="spellEnd"/>
                      <w:r w:rsidR="00E24383" w:rsidRPr="00E24383">
                        <w:rPr>
                          <w:sz w:val="16"/>
                          <w:szCs w:val="16"/>
                        </w:rPr>
                        <w:t xml:space="preserve"> &amp; Grand Marnier)</w:t>
                      </w:r>
                      <w:r w:rsidR="0085784B">
                        <w:tab/>
                      </w:r>
                      <w:r w:rsidR="0085784B">
                        <w:tab/>
                      </w:r>
                      <w:r w:rsidR="0085784B">
                        <w:tab/>
                        <w:t>$11.50</w:t>
                      </w:r>
                    </w:p>
                    <w:p w:rsidR="00D42E04" w:rsidRPr="00D42E04" w:rsidRDefault="0085784B" w:rsidP="000B495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Blue Moon</w:t>
                      </w:r>
                      <w:r w:rsidR="000B4950">
                        <w:t xml:space="preserve"> 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(</w:t>
                      </w:r>
                      <w:r w:rsidR="000B4950">
                        <w:rPr>
                          <w:sz w:val="16"/>
                          <w:szCs w:val="16"/>
                        </w:rPr>
                        <w:t xml:space="preserve">Blue </w:t>
                      </w:r>
                      <w:proofErr w:type="spellStart"/>
                      <w:r w:rsidR="000B4950">
                        <w:rPr>
                          <w:sz w:val="16"/>
                          <w:szCs w:val="16"/>
                        </w:rPr>
                        <w:t>C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uraçao</w:t>
                      </w:r>
                      <w:proofErr w:type="spellEnd"/>
                      <w:r w:rsidR="000B4950">
                        <w:rPr>
                          <w:sz w:val="16"/>
                          <w:szCs w:val="16"/>
                        </w:rPr>
                        <w:t>,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B4950">
                        <w:rPr>
                          <w:sz w:val="16"/>
                          <w:szCs w:val="16"/>
                        </w:rPr>
                        <w:t>V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odka</w:t>
                      </w:r>
                      <w:r w:rsidR="000B4950">
                        <w:rPr>
                          <w:sz w:val="16"/>
                          <w:szCs w:val="16"/>
                        </w:rPr>
                        <w:t>,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B4950">
                        <w:rPr>
                          <w:sz w:val="16"/>
                          <w:szCs w:val="16"/>
                        </w:rPr>
                        <w:t>C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ointreau</w:t>
                      </w:r>
                      <w:r w:rsidR="000B4950">
                        <w:rPr>
                          <w:sz w:val="16"/>
                          <w:szCs w:val="16"/>
                        </w:rPr>
                        <w:t>,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OJ</w:t>
                      </w:r>
                      <w:r w:rsidR="000B4950">
                        <w:rPr>
                          <w:sz w:val="16"/>
                          <w:szCs w:val="16"/>
                        </w:rPr>
                        <w:t>&amp;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B4950">
                        <w:rPr>
                          <w:sz w:val="16"/>
                          <w:szCs w:val="16"/>
                        </w:rPr>
                        <w:t>V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anilla </w:t>
                      </w:r>
                      <w:r w:rsidR="000B4950">
                        <w:rPr>
                          <w:sz w:val="16"/>
                          <w:szCs w:val="16"/>
                        </w:rPr>
                        <w:t>S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yrup</w:t>
                      </w:r>
                      <w:r w:rsidR="000B4950">
                        <w:rPr>
                          <w:sz w:val="16"/>
                          <w:szCs w:val="16"/>
                        </w:rPr>
                        <w:t>)</w:t>
                      </w:r>
                      <w:r w:rsidR="00D42E04">
                        <w:rPr>
                          <w:sz w:val="16"/>
                          <w:szCs w:val="16"/>
                        </w:rPr>
                        <w:tab/>
                      </w:r>
                      <w:r w:rsidR="00D42E04" w:rsidRPr="00D42E04">
                        <w:t>$11.50</w:t>
                      </w:r>
                    </w:p>
                    <w:p w:rsidR="00D42E04" w:rsidRDefault="00D42E04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D42E04">
                        <w:t xml:space="preserve">Mock </w:t>
                      </w:r>
                      <w:r>
                        <w:t>T</w:t>
                      </w:r>
                      <w:r w:rsidRPr="00D42E04">
                        <w:t>ail -</w:t>
                      </w:r>
                      <w:r>
                        <w:t xml:space="preserve"> </w:t>
                      </w:r>
                      <w:r w:rsidRPr="00D42E04">
                        <w:t xml:space="preserve">Sangria </w:t>
                      </w:r>
                      <w:r w:rsidRPr="00D42E04">
                        <w:rPr>
                          <w:sz w:val="16"/>
                          <w:szCs w:val="16"/>
                        </w:rPr>
                        <w:t>(black tea, cinnamon pomegranate</w:t>
                      </w:r>
                      <w:r>
                        <w:rPr>
                          <w:sz w:val="16"/>
                          <w:szCs w:val="16"/>
                        </w:rPr>
                        <w:t>, apple</w:t>
                      </w:r>
                      <w:r w:rsidRPr="00D42E04">
                        <w:rPr>
                          <w:sz w:val="16"/>
                          <w:szCs w:val="16"/>
                        </w:rPr>
                        <w:t xml:space="preserve"> &amp; OJ)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D42E04">
                        <w:t>$11.50</w:t>
                      </w:r>
                    </w:p>
                    <w:p w:rsidR="00D42E04" w:rsidRDefault="00D42E04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Mock Tail – Pina Colada </w:t>
                      </w:r>
                      <w:r w:rsidRPr="00D42E04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Pineapple, Coconut, A</w:t>
                      </w:r>
                      <w:r w:rsidRPr="00D42E04">
                        <w:rPr>
                          <w:sz w:val="16"/>
                          <w:szCs w:val="16"/>
                        </w:rPr>
                        <w:t>pple</w:t>
                      </w:r>
                      <w:r>
                        <w:rPr>
                          <w:sz w:val="16"/>
                          <w:szCs w:val="16"/>
                        </w:rPr>
                        <w:t xml:space="preserve"> &amp;</w:t>
                      </w:r>
                      <w:r w:rsidRPr="00D42E04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V</w:t>
                      </w:r>
                      <w:r w:rsidRPr="00D42E04">
                        <w:rPr>
                          <w:sz w:val="16"/>
                          <w:szCs w:val="16"/>
                        </w:rPr>
                        <w:t>anilla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D42E04">
                        <w:t>$11.50</w:t>
                      </w:r>
                    </w:p>
                    <w:p w:rsidR="00D42E04" w:rsidRPr="00D42E04" w:rsidRDefault="00D42E04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D42E04">
                        <w:t xml:space="preserve">Bloody Mary </w:t>
                      </w:r>
                      <w:r w:rsidRPr="00D42E04">
                        <w:rPr>
                          <w:sz w:val="16"/>
                          <w:szCs w:val="16"/>
                        </w:rPr>
                        <w:t>(Vodka, Tomato Juice, Lime &amp; Worcestershire Sauce,)</w:t>
                      </w:r>
                      <w:r w:rsidRPr="00D42E04">
                        <w:tab/>
                        <w:t>$12.00</w:t>
                      </w:r>
                    </w:p>
                    <w:p w:rsidR="002002BF" w:rsidRDefault="0063354F" w:rsidP="002002BF">
                      <w:pPr>
                        <w:pStyle w:val="Heading2"/>
                      </w:pPr>
                      <w:r>
                        <w:t>Water, Soft Drinks or Juice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B25BFA">
                        <w:tab/>
                      </w:r>
                      <w:r w:rsidR="00B25BFA">
                        <w:tab/>
                      </w:r>
                      <w:r w:rsidR="00B25BFA">
                        <w:tab/>
                      </w:r>
                      <w:r w:rsidR="00B25BFA">
                        <w:tab/>
                      </w:r>
                      <w:r w:rsidR="00B25BFA">
                        <w:tab/>
                      </w:r>
                      <w:r w:rsidR="00B25BFA">
                        <w:tab/>
                      </w:r>
                      <w:r w:rsidR="00B25BFA">
                        <w:tab/>
                      </w:r>
                      <w:bookmarkStart w:id="1" w:name="_GoBack"/>
                      <w:bookmarkEnd w:id="1"/>
                      <w:r w:rsidRPr="0063354F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>Glass</w:t>
                      </w:r>
                    </w:p>
                    <w:p w:rsidR="0063354F" w:rsidRDefault="0063354F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Still or Sparkling Water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$1.50</w:t>
                      </w:r>
                    </w:p>
                    <w:p w:rsidR="003C1CD8" w:rsidRDefault="0063354F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Coke, Pepsi, Lemonade &amp; Lemon Squash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$.2.00</w:t>
                      </w:r>
                    </w:p>
                    <w:p w:rsidR="0063354F" w:rsidRPr="002002BF" w:rsidRDefault="0063354F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Orange, Cranberry or Pineapple Juice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$2.50</w:t>
                      </w:r>
                    </w:p>
                    <w:p w:rsidR="00E00338" w:rsidRDefault="00E00338"/>
                  </w:txbxContent>
                </v:textbox>
                <w10:wrap anchorx="page" anchory="page"/>
              </v:shape>
            </w:pict>
          </mc:Fallback>
        </mc:AlternateContent>
      </w:r>
      <w:r w:rsidR="00292497">
        <w:rPr>
          <w:rFonts w:ascii="Times New Roman" w:hAnsi="Times New Roman"/>
          <w:noProof/>
          <w:color w:val="auto"/>
          <w:kern w:val="0"/>
          <w:sz w:val="24"/>
          <w:szCs w:val="24"/>
          <w:lang w:val="en-AU" w:eastAsia="en-AU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6858000" cy="9144000"/>
            <wp:effectExtent l="19050" t="0" r="0" b="0"/>
            <wp:wrapNone/>
            <wp:docPr id="1" name="Picture 0" descr="stationary_bkgrnd_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onary_bkgrnd_V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2A0B" w:rsidSect="003C1C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636.6pt;height:10in;visibility:visible;mso-wrap-style:square" o:bullet="t">
        <v:imagedata r:id="rId1" o:title="ImageSlammersLogo"/>
      </v:shape>
    </w:pict>
  </w:numPicBullet>
  <w:abstractNum w:abstractNumId="0" w15:restartNumberingAfterBreak="0">
    <w:nsid w:val="105677D2"/>
    <w:multiLevelType w:val="hybridMultilevel"/>
    <w:tmpl w:val="2D0808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E2C4E"/>
    <w:multiLevelType w:val="hybridMultilevel"/>
    <w:tmpl w:val="E9AC19D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BA0C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60ECC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9E0FE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058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EC31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A632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9E24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76ABC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5DD50B00"/>
    <w:multiLevelType w:val="hybridMultilevel"/>
    <w:tmpl w:val="551EC1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30718"/>
    <w:multiLevelType w:val="hybridMultilevel"/>
    <w:tmpl w:val="C10451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950"/>
    <w:rsid w:val="00062E5B"/>
    <w:rsid w:val="000B4950"/>
    <w:rsid w:val="000F74C8"/>
    <w:rsid w:val="00132A0B"/>
    <w:rsid w:val="00170A54"/>
    <w:rsid w:val="002002BF"/>
    <w:rsid w:val="00205B98"/>
    <w:rsid w:val="00274DB3"/>
    <w:rsid w:val="002877F2"/>
    <w:rsid w:val="00292497"/>
    <w:rsid w:val="00350D63"/>
    <w:rsid w:val="00354966"/>
    <w:rsid w:val="003C1CD8"/>
    <w:rsid w:val="004E6201"/>
    <w:rsid w:val="0063354F"/>
    <w:rsid w:val="006D7247"/>
    <w:rsid w:val="007F5771"/>
    <w:rsid w:val="0085784B"/>
    <w:rsid w:val="008E17D1"/>
    <w:rsid w:val="0096385C"/>
    <w:rsid w:val="00B25BFA"/>
    <w:rsid w:val="00D42E04"/>
    <w:rsid w:val="00DC7BB1"/>
    <w:rsid w:val="00E00338"/>
    <w:rsid w:val="00E2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02569"/>
  <w15:docId w15:val="{B0C8F52E-579F-42FF-BCC7-2DBA46863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C1CD8"/>
    <w:pPr>
      <w:widowControl w:val="0"/>
      <w:spacing w:after="120" w:line="285" w:lineRule="auto"/>
    </w:pPr>
    <w:rPr>
      <w:rFonts w:eastAsia="Times New Roman" w:cs="Times New Roman"/>
      <w:color w:val="262626" w:themeColor="text1" w:themeTint="D9"/>
      <w:kern w:val="28"/>
      <w:sz w:val="20"/>
      <w:szCs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2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FEB80A" w:themeColor="accent2"/>
      <w:sz w:val="9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2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48B01" w:themeColor="accent2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link w:val="BodyText3Char"/>
    <w:uiPriority w:val="99"/>
    <w:semiHidden/>
    <w:unhideWhenUsed/>
    <w:rsid w:val="003C1CD8"/>
    <w:pPr>
      <w:spacing w:after="120" w:line="285" w:lineRule="auto"/>
    </w:pPr>
    <w:rPr>
      <w:rFonts w:ascii="Candara" w:eastAsia="Times New Roman" w:hAnsi="Candara" w:cs="Times New Roman"/>
      <w:color w:val="452E27"/>
      <w:kern w:val="28"/>
      <w:sz w:val="20"/>
      <w:szCs w:val="19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C1CD8"/>
    <w:rPr>
      <w:rFonts w:ascii="Candara" w:eastAsia="Times New Roman" w:hAnsi="Candara" w:cs="Times New Roman"/>
      <w:color w:val="452E27"/>
      <w:kern w:val="28"/>
      <w:sz w:val="20"/>
      <w:szCs w:val="19"/>
    </w:rPr>
  </w:style>
  <w:style w:type="character" w:styleId="PlaceholderText">
    <w:name w:val="Placeholder Text"/>
    <w:basedOn w:val="DefaultParagraphFont"/>
    <w:uiPriority w:val="99"/>
    <w:semiHidden/>
    <w:rsid w:val="003C1C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CD8"/>
    <w:rPr>
      <w:rFonts w:ascii="Tahoma" w:eastAsia="Times New Roman" w:hAnsi="Tahoma" w:cs="Tahoma"/>
      <w:color w:val="452E27"/>
      <w:kern w:val="28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002BF"/>
    <w:rPr>
      <w:rFonts w:asciiTheme="majorHAnsi" w:eastAsiaTheme="majorEastAsia" w:hAnsiTheme="majorHAnsi" w:cstheme="majorBidi"/>
      <w:b/>
      <w:bCs/>
      <w:color w:val="C48B01" w:themeColor="accent2" w:themeShade="BF"/>
      <w:kern w:val="28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02BF"/>
    <w:rPr>
      <w:rFonts w:asciiTheme="majorHAnsi" w:eastAsiaTheme="majorEastAsia" w:hAnsiTheme="majorHAnsi" w:cstheme="majorBidi"/>
      <w:b/>
      <w:bCs/>
      <w:color w:val="FEB80A" w:themeColor="accent2"/>
      <w:kern w:val="28"/>
      <w:sz w:val="96"/>
      <w:szCs w:val="28"/>
    </w:rPr>
  </w:style>
  <w:style w:type="paragraph" w:styleId="ListParagraph">
    <w:name w:val="List Paragraph"/>
    <w:basedOn w:val="Normal"/>
    <w:uiPriority w:val="34"/>
    <w:qFormat/>
    <w:rsid w:val="00062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%20Browning\Documents\JCU%20Dip%20Info%20&amp;%20Tech\Courses\CP%201806%20Web%20Design%20&amp;%20Development\Assingments\BeachVolleyball\Assingment1\Drink%20Menu.dotx" TargetMode="External"/></Relationships>
</file>

<file path=word/theme/theme1.xml><?xml version="1.0" encoding="utf-8"?>
<a:theme xmlns:a="http://schemas.openxmlformats.org/drawingml/2006/main" name="Theme2">
  <a:themeElements>
    <a:clrScheme name="Solstice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Custom 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0F370D99-9908-4492-BF2C-2E8C6C639C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Drink Menu</Template>
  <TotalTime>29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Party menu (sun and sand design)</vt:lpstr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Party menu (sun and sand design)</dc:title>
  <dc:creator>James Browning</dc:creator>
  <cp:keywords/>
  <cp:lastModifiedBy>James Browning</cp:lastModifiedBy>
  <cp:revision>3</cp:revision>
  <dcterms:created xsi:type="dcterms:W3CDTF">2017-03-20T04:06:00Z</dcterms:created>
  <dcterms:modified xsi:type="dcterms:W3CDTF">2017-03-20T04:40:00Z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TC102754629990</vt:lpwstr>
  </property>
</Properties>
</file>